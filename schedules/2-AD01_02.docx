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26.01.2026 г.  (12 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/>
      </w:pPr>
      <w:r>
        <w:rPr>
          <w:sz w:val="16"/>
          <w:szCs w:val="16"/>
        </w:rPr>
        <w:t xml:space="preserve">Направление подготовки 08.03.01 Строительство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Направленность (профиль) «</w:t>
      </w:r>
      <w:hyperlink r:id="rId2" w:tgtFrame="_blank">
        <w:r>
          <w:rPr>
            <w:rStyle w:val="Hyperlink"/>
            <w:sz w:val="16"/>
            <w:szCs w:val="16"/>
            <w:u w:val="single"/>
          </w:rPr>
          <w:t>Автомобильные дороги, аэродромы и объекты транспортной инфраструктуры</w:t>
        </w:r>
      </w:hyperlink>
      <w:r>
        <w:rPr>
          <w:sz w:val="16"/>
          <w:szCs w:val="16"/>
        </w:rPr>
        <w:t xml:space="preserve">»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  весенний  семестр  2025 /2026 учебного года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76"/>
        <w:gridCol w:w="567"/>
        <w:gridCol w:w="707"/>
        <w:gridCol w:w="1271"/>
        <w:gridCol w:w="4104"/>
        <w:gridCol w:w="3547"/>
      </w:tblGrid>
      <w:tr>
        <w:trPr>
          <w:trHeight w:val="382" w:hRule="atLeast"/>
          <w:cantSplit w:val="true"/>
        </w:trPr>
        <w:tc>
          <w:tcPr>
            <w:tcW w:w="576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56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1271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2АД01</w:t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2АД02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 5-310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 5-310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5-310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доц. Логинова О.А. 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доц. Логинова О.А. 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(Лекции) доц. Логинова О. А.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(Лекции) доц. Зиннуров Т. А.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эксплуатация мостов (Лекции)</w:t>
              <w:br/>
              <w:t>доц. Ахтариев Р.В.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Изыскание и проектирование мостов и искусственных сооружений (Практические) доц. Зиннуров Т. А. 5-310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эксплуатация мостов (Лекции)</w:t>
              <w:br/>
              <w:t>доц. Ахтариев Р.В.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(Лекции) 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(Лекции) 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(Лекции) 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ст.преп. Коновалов Н. В. НОЦ,Дороги 5-108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ст.преп. Коновалов Н. В. НОЦ,Дороги 5-108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доц. Ильина О. Н. 5-311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(Лекции) доц. Нагимов Р.Р. 5-311 до 26.03.2026г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(Лекции) доц. Нагимов Р.Р. 5-311 до 26.03.2026г.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18:50:00 - 20:20:00</w:t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Эксплуатация автомобильных дорог (Лекции)</w:t>
              <w:br/>
              <w:t>доц. Хафизов Э. Р.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Эксплуатация автомобильных дорог (Лекции)</w:t>
              <w:br/>
              <w:t>доц. Хафизов Э. Р.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4112" w:leader="none"/>
              </w:tabs>
              <w:spacing w:before="0" w:after="0"/>
              <w:ind w:end="-281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Эксплуатация автомобильных дорог (Практические)</w:t>
              <w:br/>
              <w:t>доц. Хафизов Э. Р.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</w:tcPr>
          <w:p>
            <w:pPr>
              <w:pStyle w:val="Normal"/>
              <w:tabs>
                <w:tab w:val="clear" w:pos="708"/>
                <w:tab w:val="left" w:pos="4112" w:leader="none"/>
              </w:tabs>
              <w:spacing w:before="0" w:after="0"/>
              <w:ind w:end="-281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эксплуатация мостов (Практические)</w:t>
              <w:br/>
              <w:t>асс. Гришин И. В. 5-313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Эксплуатация автомобильных дорог (Практические)</w:t>
              <w:br/>
              <w:t>доц. Хафизов Э. Р.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Ремонт и эксплуатация мостов (Практические)</w:t>
              <w:br/>
              <w:t>асс. Гришин И. В. 5-313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Реконструкция автомобильных дорог (Практические)</w:t>
              <w:br/>
              <w:t>ст. преп. Коновалов Н. В. НОЦ,Дороги 5-108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651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6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restart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0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04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доц. Логинова О.А.  5-312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асс. Пермяков С. В.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асс. Пермяков С. В. 5-312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271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– 18:40:00</w:t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color w:val="FF0000"/>
                <w:sz w:val="14"/>
                <w:szCs w:val="14"/>
              </w:rPr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</w:tr>
      <w:tr>
        <w:trPr>
          <w:trHeight w:val="23" w:hRule="atLeast"/>
          <w:cantSplit w:val="true"/>
        </w:trPr>
        <w:tc>
          <w:tcPr>
            <w:tcW w:w="576" w:type="dxa"/>
            <w:vMerge w:val="continue"/>
            <w:tcBorders>
              <w:top w:val="single" w:sz="8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567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271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04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Автоматизированное проектирование автомобильных дорог (Практические) доц. Буланов П. Е. 5-301</w:t>
            </w:r>
          </w:p>
        </w:tc>
        <w:tc>
          <w:tcPr>
            <w:tcW w:w="3547" w:type="dxa"/>
            <w:tcBorders>
              <w:top w:val="single" w:sz="6" w:space="0" w:color="000000"/>
              <w:start w:val="single" w:sz="6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Проектирование городских улиц (Практические)</w:t>
              <w:br/>
              <w:t>асс. Пермяков С. В. НОЦ,Дороги 5-108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14"/>
          <w:szCs w:val="18"/>
          <w:u w:val="single"/>
        </w:rPr>
      </w:pPr>
      <w:r>
        <w:rPr>
          <w:rFonts w:cs="Times New Roman" w:ascii="Times New Roman" w:hAnsi="Times New Roman"/>
          <w:sz w:val="14"/>
          <w:szCs w:val="18"/>
          <w:u w:val="single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4"/>
          <w:szCs w:val="18"/>
          <w:u w:val="single"/>
        </w:rPr>
        <w:t>Р А З Р А Б О Т А Н О:</w:t>
      </w:r>
      <w:r>
        <w:rPr>
          <w:rFonts w:cs="Times New Roman" w:ascii="Times New Roman" w:hAnsi="Times New Roman"/>
          <w:sz w:val="14"/>
          <w:szCs w:val="18"/>
        </w:rPr>
        <w:t xml:space="preserve">                                                                                                                   </w:t>
      </w:r>
      <w:r>
        <w:rPr>
          <w:rFonts w:cs="Times New Roman" w:ascii="Times New Roman" w:hAnsi="Times New Roman"/>
          <w:sz w:val="14"/>
          <w:szCs w:val="18"/>
          <w:u w:val="single"/>
        </w:rPr>
        <w:t>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6"/>
          <w:szCs w:val="10"/>
          <w:u w:val="single"/>
        </w:rPr>
      </w:pPr>
      <w:r>
        <w:rPr>
          <w:rFonts w:cs="Times New Roman" w:ascii="Times New Roman" w:hAnsi="Times New Roman"/>
          <w:sz w:val="6"/>
          <w:szCs w:val="10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426" w:footer="0" w:bottom="56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kgasu.ru/document/sveden/education/annot_opop_080301_sad_2016.pdf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  АД 01-02</Template>
  <TotalTime>87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2026-01-19T13:47:00Z</dcterms:created>
  <dc:creator>Боровских Ольга Ивановна</dc:creator>
  <dc:description/>
  <cp:keywords/>
  <dc:language>en-US</dc:language>
  <cp:lastModifiedBy>Боровских Ольга Ивановна</cp:lastModifiedBy>
  <cp:lastPrinted>2025-02-20T15:21:00Z</cp:lastPrinted>
  <dcterms:modified xsi:type="dcterms:W3CDTF">2026-01-27T09:35:00Z</dcterms:modified>
  <cp:revision>6</cp:revision>
  <dc:subject/>
  <dc:title/>
</cp:coreProperties>
</file>